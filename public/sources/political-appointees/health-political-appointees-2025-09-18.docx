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58" w:type="dxa"/>
          <w:right w:w="58" w:type="dxa"/>
        </w:tblCellMar>
        <w:tblLook w:val="04A0" w:firstRow="1" w:lastRow="0" w:firstColumn="1" w:lastColumn="0" w:noHBand="0" w:noVBand="1"/>
      </w:tblPr>
      <w:tblGrid>
        <w:gridCol w:w="2985"/>
        <w:gridCol w:w="3104"/>
        <w:gridCol w:w="3082"/>
      </w:tblGrid>
      <w:tr w:rsidR="007040BF" w:rsidRPr="00CB693D" w14:paraId="1517F91D" w14:textId="77777777" w:rsidTr="00E42D02">
        <w:tc>
          <w:tcPr>
            <w:tcW w:w="2985" w:type="dxa"/>
          </w:tcPr>
          <w:p w14:paraId="6665E45A" w14:textId="77777777" w:rsidR="007040BF" w:rsidRDefault="007040BF" w:rsidP="002E2B0F">
            <w:pPr>
              <w:tabs>
                <w:tab w:val="center" w:pos="4680"/>
                <w:tab w:val="right" w:pos="9360"/>
                <w:tab w:val="left" w:pos="6220"/>
                <w:tab w:val="right" w:pos="9720"/>
              </w:tabs>
              <w:ind w:right="-781"/>
              <w:rPr>
                <w:color w:val="000000"/>
              </w:rPr>
            </w:pPr>
          </w:p>
        </w:tc>
        <w:tc>
          <w:tcPr>
            <w:tcW w:w="3104" w:type="dxa"/>
          </w:tcPr>
          <w:p w14:paraId="6DF6420F" w14:textId="77777777" w:rsidR="007040BF" w:rsidRPr="00CB693D" w:rsidRDefault="00A65402" w:rsidP="00A65402">
            <w:pPr>
              <w:tabs>
                <w:tab w:val="center" w:pos="4680"/>
                <w:tab w:val="right" w:pos="9360"/>
                <w:tab w:val="left" w:pos="6220"/>
                <w:tab w:val="right" w:pos="9720"/>
              </w:tabs>
              <w:ind w:right="-781"/>
              <w:jc w:val="center"/>
              <w:rPr>
                <w:color w:val="000000"/>
              </w:rPr>
            </w:pPr>
            <w:r w:rsidRPr="00CB693D">
              <w:rPr>
                <w:rFonts w:ascii="A_Bismillah" w:hAnsi="A_Bismillah" w:cs="MV Boli"/>
                <w:noProof/>
                <w:sz w:val="52"/>
                <w:szCs w:val="52"/>
              </w:rPr>
              <w:drawing>
                <wp:inline distT="0" distB="0" distL="0" distR="0" wp14:anchorId="049FB5A8" wp14:editId="7E08A540">
                  <wp:extent cx="892810" cy="373380"/>
                  <wp:effectExtent l="0" t="0" r="2540" b="7620"/>
                  <wp:docPr id="1435017602" name="Picture 1" descr="A black and white logo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35017602" name="Picture 1" descr="A black and white logo&#10;&#10;Description automatically generated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2810" cy="3733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82" w:type="dxa"/>
          </w:tcPr>
          <w:p w14:paraId="1B5132D6" w14:textId="77777777" w:rsidR="007040BF" w:rsidRPr="00CB693D" w:rsidRDefault="007040BF" w:rsidP="002E2B0F">
            <w:pPr>
              <w:tabs>
                <w:tab w:val="center" w:pos="4680"/>
                <w:tab w:val="right" w:pos="9360"/>
                <w:tab w:val="left" w:pos="6220"/>
                <w:tab w:val="right" w:pos="9720"/>
              </w:tabs>
              <w:ind w:right="-781"/>
              <w:rPr>
                <w:color w:val="000000"/>
              </w:rPr>
            </w:pPr>
          </w:p>
        </w:tc>
      </w:tr>
      <w:tr w:rsidR="007040BF" w:rsidRPr="00CB693D" w14:paraId="280D3021" w14:textId="77777777" w:rsidTr="00E42D02">
        <w:tc>
          <w:tcPr>
            <w:tcW w:w="2985" w:type="dxa"/>
          </w:tcPr>
          <w:p w14:paraId="53BC77F2" w14:textId="77777777" w:rsidR="007040BF" w:rsidRPr="00CB693D" w:rsidRDefault="007040BF" w:rsidP="002E2B0F">
            <w:pPr>
              <w:tabs>
                <w:tab w:val="center" w:pos="4680"/>
                <w:tab w:val="right" w:pos="9360"/>
                <w:tab w:val="left" w:pos="6220"/>
                <w:tab w:val="right" w:pos="9720"/>
              </w:tabs>
              <w:ind w:right="-781"/>
              <w:rPr>
                <w:color w:val="000000"/>
              </w:rPr>
            </w:pPr>
          </w:p>
        </w:tc>
        <w:tc>
          <w:tcPr>
            <w:tcW w:w="3104" w:type="dxa"/>
          </w:tcPr>
          <w:p w14:paraId="0052516A" w14:textId="77777777" w:rsidR="007040BF" w:rsidRPr="00CB693D" w:rsidRDefault="00103904" w:rsidP="00A65402">
            <w:pPr>
              <w:tabs>
                <w:tab w:val="center" w:pos="4680"/>
                <w:tab w:val="right" w:pos="9360"/>
                <w:tab w:val="left" w:pos="6220"/>
                <w:tab w:val="right" w:pos="9720"/>
              </w:tabs>
              <w:ind w:right="-781"/>
              <w:jc w:val="center"/>
              <w:rPr>
                <w:color w:val="000000"/>
              </w:rPr>
            </w:pPr>
            <w:r w:rsidRPr="00CB693D">
              <w:rPr>
                <w:noProof/>
              </w:rPr>
              <w:drawing>
                <wp:inline distT="0" distB="0" distL="0" distR="0" wp14:anchorId="2CB8836F" wp14:editId="3D97047A">
                  <wp:extent cx="548640" cy="586917"/>
                  <wp:effectExtent l="0" t="0" r="3810" b="3810"/>
                  <wp:docPr id="472491394" name="Picture 472491394" descr="C:\Users\shahim\Pictures\nishan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shahim\Pictures\nishan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8640" cy="5869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82" w:type="dxa"/>
          </w:tcPr>
          <w:p w14:paraId="710A0275" w14:textId="77777777" w:rsidR="007040BF" w:rsidRPr="00CB693D" w:rsidRDefault="007040BF" w:rsidP="002E2B0F">
            <w:pPr>
              <w:tabs>
                <w:tab w:val="center" w:pos="4680"/>
                <w:tab w:val="right" w:pos="9360"/>
                <w:tab w:val="left" w:pos="6220"/>
                <w:tab w:val="right" w:pos="9720"/>
              </w:tabs>
              <w:ind w:right="-781"/>
              <w:rPr>
                <w:color w:val="000000"/>
              </w:rPr>
            </w:pPr>
          </w:p>
        </w:tc>
      </w:tr>
      <w:tr w:rsidR="00FB0795" w:rsidRPr="00CB693D" w14:paraId="56D72FFD" w14:textId="77777777" w:rsidTr="00E42D02">
        <w:tc>
          <w:tcPr>
            <w:tcW w:w="6089" w:type="dxa"/>
            <w:gridSpan w:val="2"/>
          </w:tcPr>
          <w:p w14:paraId="1CFC19F6" w14:textId="77777777" w:rsidR="00FB0795" w:rsidRPr="00CB693D" w:rsidRDefault="002C7015" w:rsidP="00FB07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  <w:tab w:val="center" w:pos="3960"/>
                <w:tab w:val="left" w:pos="6220"/>
                <w:tab w:val="right" w:pos="9720"/>
              </w:tabs>
              <w:ind w:right="-781"/>
              <w:rPr>
                <w:b/>
                <w:bCs/>
                <w:color w:val="000000" w:themeColor="text1"/>
                <w:sz w:val="32"/>
                <w:szCs w:val="32"/>
              </w:rPr>
            </w:pPr>
            <w:r>
              <w:rPr>
                <w:b/>
                <w:bCs/>
                <w:color w:val="000000" w:themeColor="text1"/>
                <w:sz w:val="32"/>
                <w:szCs w:val="32"/>
              </w:rPr>
              <w:t>MINISTRY OF HEALTH</w:t>
            </w:r>
          </w:p>
          <w:p w14:paraId="0E7CC025" w14:textId="77777777" w:rsidR="00FB0795" w:rsidRPr="00CB693D" w:rsidRDefault="002C7015" w:rsidP="00FB07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  <w:tab w:val="center" w:pos="3960"/>
                <w:tab w:val="left" w:pos="6220"/>
                <w:tab w:val="right" w:pos="9720"/>
              </w:tabs>
              <w:ind w:right="-781"/>
              <w:rPr>
                <w:b/>
                <w:bCs/>
                <w:color w:val="000000"/>
              </w:rPr>
            </w:pPr>
            <w:r>
              <w:rPr>
                <w:color w:val="000000" w:themeColor="text1"/>
              </w:rPr>
              <w:t>MALE’</w:t>
            </w:r>
          </w:p>
          <w:p w14:paraId="62E413BF" w14:textId="77777777" w:rsidR="00FB0795" w:rsidRPr="00CB693D" w:rsidRDefault="00FB0795" w:rsidP="00FB07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3960"/>
                <w:tab w:val="center" w:pos="4680"/>
                <w:tab w:val="right" w:pos="9360"/>
                <w:tab w:val="left" w:pos="6220"/>
                <w:tab w:val="right" w:pos="9720"/>
              </w:tabs>
              <w:ind w:right="-781"/>
              <w:rPr>
                <w:b/>
                <w:bCs/>
                <w:color w:val="000000"/>
              </w:rPr>
            </w:pPr>
            <w:r w:rsidRPr="00CB693D">
              <w:rPr>
                <w:color w:val="000000" w:themeColor="text1"/>
              </w:rPr>
              <w:t>REPUBLIC OF MALDIVES</w:t>
            </w:r>
          </w:p>
        </w:tc>
        <w:tc>
          <w:tcPr>
            <w:tcW w:w="3082" w:type="dxa"/>
          </w:tcPr>
          <w:p w14:paraId="62D66B17" w14:textId="77777777" w:rsidR="00FB0795" w:rsidRPr="00CB693D" w:rsidRDefault="002C720F" w:rsidP="002E2B0F">
            <w:pPr>
              <w:tabs>
                <w:tab w:val="center" w:pos="4680"/>
                <w:tab w:val="right" w:pos="9360"/>
                <w:tab w:val="left" w:pos="6220"/>
                <w:tab w:val="right" w:pos="9720"/>
              </w:tabs>
              <w:ind w:right="-781"/>
              <w:rPr>
                <w:color w:val="000000"/>
              </w:rPr>
            </w:pPr>
            <w:r>
              <w:rPr>
                <w:rFonts w:ascii="A_Bismillah F" w:hAnsi="A_Bismillah F"/>
                <w:noProof/>
                <w:sz w:val="48"/>
                <w:szCs w:val="48"/>
                <w:rtl/>
                <w:lang w:val="ar-SA"/>
              </w:rPr>
              <w:drawing>
                <wp:anchor distT="0" distB="0" distL="114300" distR="114300" simplePos="0" relativeHeight="251657216" behindDoc="0" locked="0" layoutInCell="1" allowOverlap="1" wp14:anchorId="65939D47" wp14:editId="6B058847">
                  <wp:simplePos x="0" y="0"/>
                  <wp:positionH relativeFrom="column">
                    <wp:posOffset>1203960</wp:posOffset>
                  </wp:positionH>
                  <wp:positionV relativeFrom="paragraph">
                    <wp:posOffset>0</wp:posOffset>
                  </wp:positionV>
                  <wp:extent cx="760730" cy="914400"/>
                  <wp:effectExtent l="0" t="0" r="1270" b="0"/>
                  <wp:wrapThrough wrapText="bothSides">
                    <wp:wrapPolygon edited="0">
                      <wp:start x="0" y="0"/>
                      <wp:lineTo x="0" y="21150"/>
                      <wp:lineTo x="21095" y="21150"/>
                      <wp:lineTo x="21095" y="0"/>
                      <wp:lineTo x="0" y="0"/>
                    </wp:wrapPolygon>
                  </wp:wrapThrough>
                  <wp:docPr id="73430275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4302752" name="Picture 734302752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073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14:paraId="34F9FC2F" w14:textId="77777777" w:rsidR="00E42D02" w:rsidRPr="00FE64F3" w:rsidRDefault="00E42D02" w:rsidP="00E42D02">
      <w:pPr>
        <w:jc w:val="center"/>
        <w:rPr>
          <w:rFonts w:ascii="Calibri" w:eastAsia="Calibri" w:hAnsi="Calibri" w:cs="MV Boli"/>
          <w:b/>
          <w:bCs/>
          <w:u w:val="single"/>
          <w:rtl/>
        </w:rPr>
      </w:pPr>
      <w:r>
        <w:rPr>
          <w:rFonts w:ascii="Calibri" w:eastAsia="Calibri" w:hAnsi="Calibri" w:cs="MV Boli"/>
          <w:b/>
          <w:bCs/>
          <w:u w:val="single"/>
        </w:rPr>
        <w:t>Requested</w:t>
      </w:r>
      <w:r w:rsidRPr="00FE64F3">
        <w:rPr>
          <w:rFonts w:ascii="Calibri" w:eastAsia="Calibri" w:hAnsi="Calibri" w:cs="MV Boli"/>
          <w:b/>
          <w:bCs/>
          <w:u w:val="single"/>
        </w:rPr>
        <w:t xml:space="preserve"> Political Appointees </w:t>
      </w:r>
      <w:r>
        <w:rPr>
          <w:rFonts w:ascii="Calibri" w:eastAsia="Calibri" w:hAnsi="Calibri" w:cs="MV Boli"/>
          <w:b/>
          <w:bCs/>
          <w:u w:val="single"/>
        </w:rPr>
        <w:t>Details</w:t>
      </w:r>
    </w:p>
    <w:p w14:paraId="754C66CC" w14:textId="77777777" w:rsidR="00E42D02" w:rsidRPr="00860EF3" w:rsidRDefault="00E42D02" w:rsidP="00E42D02">
      <w:pPr>
        <w:jc w:val="center"/>
        <w:rPr>
          <w:rFonts w:cs="MV Boli"/>
          <w:rtl/>
        </w:rPr>
      </w:pPr>
    </w:p>
    <w:p w14:paraId="0F108424" w14:textId="77777777" w:rsidR="00E42D02" w:rsidRDefault="00E42D02" w:rsidP="00E42D02">
      <w:pPr>
        <w:pStyle w:val="ListParagraph"/>
        <w:numPr>
          <w:ilvl w:val="0"/>
          <w:numId w:val="1"/>
        </w:numPr>
        <w:rPr>
          <w:rFonts w:cs="MV Boli"/>
        </w:rPr>
      </w:pPr>
      <w:r w:rsidRPr="00EF0190">
        <w:rPr>
          <w:rFonts w:cs="MV Boli"/>
        </w:rPr>
        <w:t xml:space="preserve">How many political appointees work in this ministry? </w:t>
      </w:r>
    </w:p>
    <w:p w14:paraId="07AA1F71" w14:textId="77777777" w:rsidR="00E42D02" w:rsidRDefault="00E42D02" w:rsidP="00E42D02">
      <w:pPr>
        <w:pStyle w:val="ListParagraph"/>
        <w:ind w:firstLine="0"/>
        <w:rPr>
          <w:rFonts w:cs="MV Boli"/>
        </w:rPr>
      </w:pPr>
      <w:r>
        <w:rPr>
          <w:rFonts w:cs="MV Boli"/>
        </w:rPr>
        <w:t>30</w:t>
      </w:r>
    </w:p>
    <w:p w14:paraId="2484D4AB" w14:textId="77777777" w:rsidR="00E42D02" w:rsidRDefault="00E42D02" w:rsidP="00E42D02">
      <w:pPr>
        <w:pStyle w:val="ListParagraph"/>
        <w:numPr>
          <w:ilvl w:val="0"/>
          <w:numId w:val="1"/>
        </w:numPr>
        <w:rPr>
          <w:rFonts w:cs="MV Boli"/>
        </w:rPr>
      </w:pPr>
      <w:r w:rsidRPr="00EF0190">
        <w:rPr>
          <w:rFonts w:cs="MV Boli"/>
        </w:rPr>
        <w:t xml:space="preserve">How many political directors work in this ministry? What is their job scope and their pay. Please share a table with details. </w:t>
      </w:r>
    </w:p>
    <w:p w14:paraId="16DF7AD1" w14:textId="77777777" w:rsidR="00E42D02" w:rsidRDefault="00E42D02" w:rsidP="00E42D02">
      <w:pPr>
        <w:pStyle w:val="ListParagraph"/>
        <w:ind w:firstLine="0"/>
        <w:rPr>
          <w:rFonts w:cs="MV Boli"/>
        </w:rPr>
      </w:pPr>
      <w:r>
        <w:rPr>
          <w:rFonts w:cs="MV Boli"/>
        </w:rPr>
        <w:t>6 Political Directors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265"/>
        <w:gridCol w:w="4176"/>
      </w:tblGrid>
      <w:tr w:rsidR="00E42D02" w14:paraId="322FB8E4" w14:textId="77777777" w:rsidTr="000678CA">
        <w:tc>
          <w:tcPr>
            <w:tcW w:w="4915" w:type="dxa"/>
          </w:tcPr>
          <w:p w14:paraId="16775D79" w14:textId="77777777" w:rsidR="00E42D02" w:rsidRDefault="00E42D02" w:rsidP="000678CA">
            <w:pPr>
              <w:pStyle w:val="ListParagraph"/>
              <w:ind w:left="0" w:firstLine="0"/>
              <w:jc w:val="center"/>
              <w:rPr>
                <w:rFonts w:cs="MV Boli"/>
              </w:rPr>
            </w:pPr>
            <w:r>
              <w:rPr>
                <w:rFonts w:cs="MV Boli"/>
              </w:rPr>
              <w:t>Main Job scope</w:t>
            </w:r>
          </w:p>
        </w:tc>
        <w:tc>
          <w:tcPr>
            <w:tcW w:w="4916" w:type="dxa"/>
          </w:tcPr>
          <w:p w14:paraId="7C49B19C" w14:textId="77777777" w:rsidR="00E42D02" w:rsidRDefault="00E42D02" w:rsidP="000678CA">
            <w:pPr>
              <w:pStyle w:val="ListParagraph"/>
              <w:ind w:left="0" w:firstLine="0"/>
              <w:jc w:val="center"/>
              <w:rPr>
                <w:rFonts w:cs="MV Boli"/>
              </w:rPr>
            </w:pPr>
            <w:r>
              <w:rPr>
                <w:rFonts w:cs="MV Boli"/>
              </w:rPr>
              <w:t>Salary</w:t>
            </w:r>
          </w:p>
        </w:tc>
      </w:tr>
      <w:tr w:rsidR="00E42D02" w14:paraId="2E15256E" w14:textId="77777777" w:rsidTr="000678CA">
        <w:tc>
          <w:tcPr>
            <w:tcW w:w="4915" w:type="dxa"/>
          </w:tcPr>
          <w:p w14:paraId="6BD4C92F" w14:textId="77777777" w:rsidR="00E42D02" w:rsidRDefault="00E42D02" w:rsidP="000678CA">
            <w:pPr>
              <w:pStyle w:val="ListParagraph"/>
              <w:ind w:left="0" w:firstLine="0"/>
              <w:rPr>
                <w:rFonts w:cs="MV Boli"/>
              </w:rPr>
            </w:pPr>
            <w:r>
              <w:rPr>
                <w:rFonts w:cs="MV Boli"/>
              </w:rPr>
              <w:t xml:space="preserve">1. </w:t>
            </w:r>
            <w:r w:rsidRPr="00AC473C">
              <w:rPr>
                <w:rFonts w:cs="MV Boli"/>
              </w:rPr>
              <w:t>Coordination with provincial hospitals and health centers.</w:t>
            </w:r>
          </w:p>
          <w:p w14:paraId="5D36FF6B" w14:textId="77777777" w:rsidR="00E42D02" w:rsidRDefault="00E42D02" w:rsidP="000678CA">
            <w:pPr>
              <w:pStyle w:val="ListParagraph"/>
              <w:ind w:left="0" w:firstLine="0"/>
              <w:rPr>
                <w:rFonts w:cs="MV Boli"/>
                <w:rtl/>
                <w:lang w:bidi="dv-MV"/>
              </w:rPr>
            </w:pPr>
            <w:r>
              <w:rPr>
                <w:rFonts w:cs="MV Boli"/>
              </w:rPr>
              <w:t xml:space="preserve">2. </w:t>
            </w:r>
            <w:r w:rsidRPr="00AC473C">
              <w:rPr>
                <w:rFonts w:cs="MV Boli"/>
              </w:rPr>
              <w:t>Performing the duties of various departments and divisions of the assigned Ministry</w:t>
            </w:r>
          </w:p>
          <w:p w14:paraId="21F182B7" w14:textId="77777777" w:rsidR="00E42D02" w:rsidRDefault="00E42D02" w:rsidP="000678CA">
            <w:pPr>
              <w:pStyle w:val="ListParagraph"/>
              <w:ind w:left="0" w:firstLine="0"/>
              <w:rPr>
                <w:rFonts w:cs="MV Boli"/>
                <w:lang w:bidi="dv-MV"/>
              </w:rPr>
            </w:pPr>
            <w:r>
              <w:rPr>
                <w:rFonts w:cs="MV Boli" w:hint="cs"/>
                <w:rtl/>
                <w:lang w:bidi="dv-MV"/>
              </w:rPr>
              <w:t>3</w:t>
            </w:r>
            <w:r>
              <w:rPr>
                <w:rFonts w:cs="MV Boli"/>
                <w:lang w:bidi="dv-MV"/>
              </w:rPr>
              <w:t xml:space="preserve">. </w:t>
            </w:r>
            <w:r w:rsidRPr="00AC473C">
              <w:rPr>
                <w:rFonts w:cs="MV Boli"/>
                <w:lang w:bidi="dv-MV"/>
              </w:rPr>
              <w:t>Perform special duties assigned by the Minister of Health and State Ministers under the direction of the Minister</w:t>
            </w:r>
          </w:p>
          <w:p w14:paraId="49306DF6" w14:textId="77777777" w:rsidR="00E42D02" w:rsidRDefault="00E42D02" w:rsidP="000678CA">
            <w:pPr>
              <w:pStyle w:val="ListParagraph"/>
              <w:ind w:left="0" w:firstLine="0"/>
              <w:rPr>
                <w:rFonts w:cs="MV Boli"/>
                <w:rtl/>
                <w:lang w:bidi="dv-MV"/>
              </w:rPr>
            </w:pPr>
            <w:r>
              <w:rPr>
                <w:rFonts w:cs="MV Boli"/>
                <w:lang w:bidi="dv-MV"/>
              </w:rPr>
              <w:t>4.</w:t>
            </w:r>
            <w:r>
              <w:t xml:space="preserve"> </w:t>
            </w:r>
            <w:r w:rsidRPr="00AC473C">
              <w:rPr>
                <w:rFonts w:cs="MV Boli"/>
                <w:lang w:bidi="dv-MV"/>
              </w:rPr>
              <w:t>Political activities</w:t>
            </w:r>
          </w:p>
          <w:p w14:paraId="61F75B25" w14:textId="77777777" w:rsidR="00E42D02" w:rsidRDefault="00E42D02" w:rsidP="000678CA">
            <w:pPr>
              <w:pStyle w:val="ListParagraph"/>
              <w:ind w:left="0" w:firstLine="0"/>
              <w:rPr>
                <w:rFonts w:cs="MV Boli"/>
                <w:lang w:bidi="dv-MV"/>
              </w:rPr>
            </w:pPr>
            <w:r>
              <w:rPr>
                <w:rFonts w:cs="MV Boli" w:hint="cs"/>
                <w:rtl/>
                <w:lang w:bidi="dv-MV"/>
              </w:rPr>
              <w:t>5</w:t>
            </w:r>
            <w:r>
              <w:rPr>
                <w:rFonts w:cs="MV Boli"/>
                <w:lang w:bidi="dv-MV"/>
              </w:rPr>
              <w:t xml:space="preserve">. </w:t>
            </w:r>
            <w:r w:rsidRPr="00AC473C">
              <w:rPr>
                <w:rFonts w:cs="MV Boli"/>
              </w:rPr>
              <w:t>Performing the duties o</w:t>
            </w:r>
            <w:r>
              <w:rPr>
                <w:rFonts w:cs="MV Boli"/>
              </w:rPr>
              <w:t>f</w:t>
            </w:r>
            <w:r w:rsidRPr="00AC473C">
              <w:rPr>
                <w:rFonts w:cs="MV Boli"/>
                <w:lang w:bidi="dv-MV"/>
              </w:rPr>
              <w:t xml:space="preserve"> Governing Board of Ma</w:t>
            </w:r>
            <w:r>
              <w:rPr>
                <w:rFonts w:cs="MV Boli"/>
                <w:lang w:bidi="dv-MV"/>
              </w:rPr>
              <w:t>le’</w:t>
            </w:r>
            <w:r w:rsidRPr="00AC473C">
              <w:rPr>
                <w:rFonts w:cs="MV Boli"/>
                <w:lang w:bidi="dv-MV"/>
              </w:rPr>
              <w:t xml:space="preserve"> City Group of Hospitals.</w:t>
            </w:r>
          </w:p>
          <w:p w14:paraId="6970800B" w14:textId="77777777" w:rsidR="00E42D02" w:rsidRDefault="00E42D02" w:rsidP="000678CA">
            <w:pPr>
              <w:pStyle w:val="ListParagraph"/>
              <w:ind w:left="0" w:firstLine="0"/>
              <w:rPr>
                <w:rFonts w:cs="MV Boli"/>
                <w:lang w:bidi="dv-MV"/>
              </w:rPr>
            </w:pPr>
            <w:r>
              <w:rPr>
                <w:rFonts w:cs="MV Boli"/>
                <w:lang w:bidi="dv-MV"/>
              </w:rPr>
              <w:t xml:space="preserve">6. </w:t>
            </w:r>
            <w:r w:rsidRPr="005A21B6">
              <w:rPr>
                <w:rFonts w:cs="MV Boli"/>
                <w:lang w:bidi="dv-MV"/>
              </w:rPr>
              <w:t>Support the Media Unit to develop content related to the government manifesto and policies</w:t>
            </w:r>
          </w:p>
        </w:tc>
        <w:tc>
          <w:tcPr>
            <w:tcW w:w="4916" w:type="dxa"/>
          </w:tcPr>
          <w:p w14:paraId="1BED0B87" w14:textId="77777777" w:rsidR="00E42D02" w:rsidRDefault="00E42D02" w:rsidP="000678CA">
            <w:pPr>
              <w:pStyle w:val="ListParagraph"/>
              <w:ind w:left="0" w:firstLine="0"/>
              <w:jc w:val="center"/>
              <w:rPr>
                <w:rFonts w:cs="MV Boli"/>
              </w:rPr>
            </w:pPr>
          </w:p>
          <w:p w14:paraId="6FDFF23D" w14:textId="77777777" w:rsidR="00E42D02" w:rsidRDefault="00E42D02" w:rsidP="000678CA">
            <w:pPr>
              <w:pStyle w:val="ListParagraph"/>
              <w:ind w:left="0" w:firstLine="0"/>
              <w:jc w:val="center"/>
              <w:rPr>
                <w:rFonts w:cs="MV Boli"/>
              </w:rPr>
            </w:pPr>
          </w:p>
          <w:p w14:paraId="7D5CF0D6" w14:textId="77777777" w:rsidR="00E42D02" w:rsidRDefault="00E42D02" w:rsidP="000678CA">
            <w:pPr>
              <w:pStyle w:val="ListParagraph"/>
              <w:ind w:left="0" w:firstLine="0"/>
              <w:jc w:val="center"/>
              <w:rPr>
                <w:rFonts w:cs="MV Boli"/>
              </w:rPr>
            </w:pPr>
          </w:p>
          <w:p w14:paraId="71904A7C" w14:textId="77777777" w:rsidR="00E42D02" w:rsidRDefault="00E42D02" w:rsidP="000678CA">
            <w:pPr>
              <w:pStyle w:val="ListParagraph"/>
              <w:ind w:left="0" w:firstLine="0"/>
              <w:jc w:val="center"/>
              <w:rPr>
                <w:rFonts w:cs="MV Boli"/>
              </w:rPr>
            </w:pPr>
          </w:p>
          <w:p w14:paraId="478663EB" w14:textId="77777777" w:rsidR="00E42D02" w:rsidRDefault="00E42D02" w:rsidP="000678CA">
            <w:pPr>
              <w:pStyle w:val="ListParagraph"/>
              <w:ind w:left="0" w:firstLine="0"/>
              <w:jc w:val="center"/>
              <w:rPr>
                <w:rFonts w:cs="MV Boli"/>
              </w:rPr>
            </w:pPr>
          </w:p>
          <w:p w14:paraId="09B4055E" w14:textId="77777777" w:rsidR="00E42D02" w:rsidRDefault="00E42D02" w:rsidP="000678CA">
            <w:pPr>
              <w:pStyle w:val="ListParagraph"/>
              <w:ind w:left="0" w:firstLine="0"/>
              <w:jc w:val="center"/>
              <w:rPr>
                <w:rFonts w:cs="MV Boli"/>
              </w:rPr>
            </w:pPr>
          </w:p>
          <w:p w14:paraId="5A3E9634" w14:textId="77777777" w:rsidR="00E42D02" w:rsidRDefault="00E42D02" w:rsidP="000678CA">
            <w:pPr>
              <w:pStyle w:val="ListParagraph"/>
              <w:ind w:left="0" w:firstLine="0"/>
              <w:jc w:val="center"/>
              <w:rPr>
                <w:rFonts w:cs="MV Boli"/>
              </w:rPr>
            </w:pPr>
            <w:r>
              <w:rPr>
                <w:rFonts w:cs="MV Boli"/>
              </w:rPr>
              <w:t>Range of MVR 20,000 - 20,500 MVR</w:t>
            </w:r>
          </w:p>
        </w:tc>
      </w:tr>
    </w:tbl>
    <w:p w14:paraId="7C49ACF2" w14:textId="77777777" w:rsidR="00E42D02" w:rsidRPr="00EF0190" w:rsidRDefault="00E42D02" w:rsidP="00E42D02">
      <w:pPr>
        <w:pStyle w:val="ListParagraph"/>
        <w:ind w:firstLine="0"/>
        <w:rPr>
          <w:rFonts w:cs="MV Boli"/>
        </w:rPr>
      </w:pPr>
    </w:p>
    <w:p w14:paraId="317CC4C3" w14:textId="77777777" w:rsidR="00E42D02" w:rsidRDefault="00E42D02" w:rsidP="00E42D02">
      <w:pPr>
        <w:pStyle w:val="ListParagraph"/>
        <w:numPr>
          <w:ilvl w:val="0"/>
          <w:numId w:val="1"/>
        </w:numPr>
        <w:rPr>
          <w:rFonts w:cs="MV Boli"/>
        </w:rPr>
      </w:pPr>
      <w:r w:rsidRPr="00EF0190">
        <w:rPr>
          <w:rFonts w:cs="MV Boli"/>
        </w:rPr>
        <w:t xml:space="preserve">How many </w:t>
      </w:r>
      <w:proofErr w:type="gramStart"/>
      <w:r w:rsidRPr="00EF0190">
        <w:rPr>
          <w:rFonts w:cs="MV Boli"/>
        </w:rPr>
        <w:t>deputy</w:t>
      </w:r>
      <w:proofErr w:type="gramEnd"/>
      <w:r w:rsidRPr="00EF0190">
        <w:rPr>
          <w:rFonts w:cs="MV Boli"/>
        </w:rPr>
        <w:t xml:space="preserve"> ministers work in this ministry</w:t>
      </w:r>
      <w:r>
        <w:rPr>
          <w:rFonts w:cs="MV Boli"/>
        </w:rPr>
        <w:t xml:space="preserve">? </w:t>
      </w:r>
      <w:r w:rsidRPr="00EF0190">
        <w:rPr>
          <w:rFonts w:cs="MV Boli"/>
        </w:rPr>
        <w:t>What is their job scope and what is their pay? Please share a table with details.</w:t>
      </w:r>
    </w:p>
    <w:p w14:paraId="1A9548A1" w14:textId="3035C924" w:rsidR="00E42D02" w:rsidRDefault="00E42D02" w:rsidP="00E42D02">
      <w:pPr>
        <w:pStyle w:val="ListParagraph"/>
        <w:ind w:firstLine="0"/>
        <w:rPr>
          <w:rFonts w:cs="MV Boli"/>
        </w:rPr>
      </w:pPr>
      <w:r>
        <w:rPr>
          <w:rFonts w:cs="MV Boli"/>
        </w:rPr>
        <w:t>7 Deputy Ministers.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257"/>
        <w:gridCol w:w="4184"/>
      </w:tblGrid>
      <w:tr w:rsidR="00E42D02" w14:paraId="3979B259" w14:textId="77777777" w:rsidTr="000678CA">
        <w:tc>
          <w:tcPr>
            <w:tcW w:w="4555" w:type="dxa"/>
          </w:tcPr>
          <w:p w14:paraId="6C100F85" w14:textId="77777777" w:rsidR="00E42D02" w:rsidRDefault="00E42D02" w:rsidP="000678CA">
            <w:pPr>
              <w:pStyle w:val="ListParagraph"/>
              <w:ind w:left="0" w:firstLine="0"/>
              <w:jc w:val="center"/>
              <w:rPr>
                <w:rFonts w:cs="MV Boli"/>
              </w:rPr>
            </w:pPr>
            <w:r>
              <w:rPr>
                <w:rFonts w:cs="MV Boli"/>
              </w:rPr>
              <w:t>Main Job scope</w:t>
            </w:r>
          </w:p>
        </w:tc>
        <w:tc>
          <w:tcPr>
            <w:tcW w:w="4556" w:type="dxa"/>
          </w:tcPr>
          <w:p w14:paraId="3F3042A6" w14:textId="77777777" w:rsidR="00E42D02" w:rsidRDefault="00E42D02" w:rsidP="000678CA">
            <w:pPr>
              <w:pStyle w:val="ListParagraph"/>
              <w:ind w:left="0" w:firstLine="0"/>
              <w:jc w:val="center"/>
              <w:rPr>
                <w:rFonts w:cs="MV Boli"/>
              </w:rPr>
            </w:pPr>
            <w:r>
              <w:rPr>
                <w:rFonts w:cs="MV Boli"/>
              </w:rPr>
              <w:t>Salary</w:t>
            </w:r>
          </w:p>
        </w:tc>
      </w:tr>
      <w:tr w:rsidR="00E42D02" w14:paraId="3370A8CC" w14:textId="77777777" w:rsidTr="000678CA">
        <w:tc>
          <w:tcPr>
            <w:tcW w:w="4555" w:type="dxa"/>
          </w:tcPr>
          <w:p w14:paraId="0CBBC438" w14:textId="77777777" w:rsidR="00E42D02" w:rsidRDefault="00E42D02" w:rsidP="000678CA">
            <w:pPr>
              <w:pStyle w:val="ListParagraph"/>
              <w:ind w:left="0" w:firstLine="0"/>
              <w:rPr>
                <w:rFonts w:cs="MV Boli"/>
                <w:lang w:bidi="dv-MV"/>
              </w:rPr>
            </w:pPr>
            <w:r>
              <w:rPr>
                <w:rFonts w:cs="MV Boli"/>
                <w:lang w:bidi="dv-MV"/>
              </w:rPr>
              <w:t xml:space="preserve">1. </w:t>
            </w:r>
            <w:r w:rsidRPr="00713E43">
              <w:rPr>
                <w:rFonts w:cs="MV Boli"/>
                <w:lang w:bidi="dv-MV"/>
              </w:rPr>
              <w:t>Monitor the progress of various departments and divisions assigned</w:t>
            </w:r>
          </w:p>
          <w:p w14:paraId="1A63618D" w14:textId="77777777" w:rsidR="00E42D02" w:rsidRDefault="00E42D02" w:rsidP="000678CA">
            <w:pPr>
              <w:pStyle w:val="ListParagraph"/>
              <w:ind w:left="0" w:firstLine="0"/>
              <w:rPr>
                <w:rFonts w:cs="MV Boli"/>
                <w:lang w:bidi="dv-MV"/>
              </w:rPr>
            </w:pPr>
            <w:r>
              <w:rPr>
                <w:rFonts w:cs="MV Boli"/>
                <w:lang w:bidi="dv-MV"/>
              </w:rPr>
              <w:t xml:space="preserve">2. </w:t>
            </w:r>
            <w:r w:rsidRPr="00713E43">
              <w:rPr>
                <w:rFonts w:cs="MV Boli"/>
                <w:lang w:bidi="dv-MV"/>
              </w:rPr>
              <w:t>Perform special duties assigned by the Minister of Health under the direction of the Minister.</w:t>
            </w:r>
          </w:p>
          <w:p w14:paraId="71A22374" w14:textId="77777777" w:rsidR="00E42D02" w:rsidRDefault="00E42D02" w:rsidP="000678CA">
            <w:pPr>
              <w:pStyle w:val="ListParagraph"/>
              <w:ind w:left="0" w:firstLine="0"/>
              <w:rPr>
                <w:rFonts w:cs="MV Boli"/>
              </w:rPr>
            </w:pPr>
            <w:r>
              <w:rPr>
                <w:rFonts w:cs="MV Boli"/>
                <w:lang w:bidi="dv-MV"/>
              </w:rPr>
              <w:t>3.</w:t>
            </w:r>
            <w:r w:rsidRPr="00AC473C">
              <w:rPr>
                <w:rFonts w:cs="MV Boli"/>
              </w:rPr>
              <w:t xml:space="preserve"> Coordination with provincial hospitals and health centers.</w:t>
            </w:r>
          </w:p>
          <w:p w14:paraId="7437130C" w14:textId="77777777" w:rsidR="00E42D02" w:rsidRDefault="00E42D02" w:rsidP="000678CA">
            <w:pPr>
              <w:pStyle w:val="ListParagraph"/>
              <w:ind w:left="0" w:firstLine="0"/>
              <w:rPr>
                <w:rFonts w:cs="MV Boli"/>
                <w:rtl/>
                <w:lang w:bidi="dv-MV"/>
              </w:rPr>
            </w:pPr>
            <w:r>
              <w:rPr>
                <w:rFonts w:cs="MV Boli"/>
              </w:rPr>
              <w:t xml:space="preserve">4. </w:t>
            </w:r>
            <w:r w:rsidRPr="00713E43">
              <w:rPr>
                <w:rFonts w:cs="MV Boli"/>
              </w:rPr>
              <w:t>Implementation of government public health policies and preparation of public health related policies and plans.</w:t>
            </w:r>
          </w:p>
          <w:p w14:paraId="7FE2A193" w14:textId="77777777" w:rsidR="00E42D02" w:rsidRDefault="00E42D02" w:rsidP="000678CA">
            <w:pPr>
              <w:pStyle w:val="ListParagraph"/>
              <w:ind w:left="0" w:firstLine="0"/>
              <w:rPr>
                <w:rFonts w:cs="MV Boli"/>
                <w:lang w:bidi="dv-MV"/>
              </w:rPr>
            </w:pPr>
            <w:r>
              <w:rPr>
                <w:rFonts w:cs="MV Boli" w:hint="cs"/>
                <w:rtl/>
                <w:lang w:bidi="dv-MV"/>
              </w:rPr>
              <w:t>5</w:t>
            </w:r>
            <w:r>
              <w:rPr>
                <w:rFonts w:cs="MV Boli"/>
                <w:lang w:bidi="dv-MV"/>
              </w:rPr>
              <w:t xml:space="preserve">. </w:t>
            </w:r>
            <w:r w:rsidRPr="00713E43">
              <w:rPr>
                <w:rFonts w:cs="MV Boli"/>
                <w:lang w:bidi="dv-MV"/>
              </w:rPr>
              <w:t>Assist in the formulation and implementation of assigned departmental policies.</w:t>
            </w:r>
          </w:p>
          <w:p w14:paraId="345D8C19" w14:textId="77777777" w:rsidR="00E42D02" w:rsidRDefault="00E42D02" w:rsidP="000678CA">
            <w:pPr>
              <w:pStyle w:val="ListParagraph"/>
              <w:ind w:left="0" w:firstLine="0"/>
              <w:rPr>
                <w:rFonts w:cs="MV Boli"/>
                <w:rtl/>
                <w:lang w:bidi="dv-MV"/>
              </w:rPr>
            </w:pPr>
            <w:r>
              <w:rPr>
                <w:rFonts w:cs="MV Boli"/>
                <w:lang w:bidi="dv-MV"/>
              </w:rPr>
              <w:t>6.</w:t>
            </w:r>
            <w:r>
              <w:t xml:space="preserve"> </w:t>
            </w:r>
            <w:r w:rsidRPr="002A0CE0">
              <w:rPr>
                <w:rFonts w:cs="MV Boli"/>
                <w:lang w:bidi="dv-MV"/>
              </w:rPr>
              <w:t>Participate in senior staff meetings and various meetings held in connection with official work of the office and give necessary advice.</w:t>
            </w:r>
          </w:p>
        </w:tc>
        <w:tc>
          <w:tcPr>
            <w:tcW w:w="4556" w:type="dxa"/>
          </w:tcPr>
          <w:p w14:paraId="03D47320" w14:textId="77777777" w:rsidR="00E42D02" w:rsidRDefault="00E42D02" w:rsidP="000678CA">
            <w:pPr>
              <w:pStyle w:val="ListParagraph"/>
              <w:ind w:left="0" w:firstLine="0"/>
              <w:jc w:val="center"/>
              <w:rPr>
                <w:rFonts w:cs="MV Boli"/>
                <w:rtl/>
                <w:lang w:bidi="dv-MV"/>
              </w:rPr>
            </w:pPr>
            <w:r>
              <w:rPr>
                <w:rFonts w:cs="MV Boli"/>
              </w:rPr>
              <w:br/>
            </w:r>
            <w:r>
              <w:rPr>
                <w:rFonts w:cs="MV Boli"/>
              </w:rPr>
              <w:br/>
            </w:r>
            <w:r>
              <w:rPr>
                <w:rFonts w:cs="MV Boli"/>
              </w:rPr>
              <w:br/>
            </w:r>
            <w:r>
              <w:rPr>
                <w:rFonts w:cs="MV Boli"/>
              </w:rPr>
              <w:br/>
            </w:r>
            <w:r>
              <w:rPr>
                <w:rFonts w:cs="MV Boli"/>
              </w:rPr>
              <w:br/>
            </w:r>
          </w:p>
          <w:p w14:paraId="08515684" w14:textId="3FF59910" w:rsidR="00E42D02" w:rsidRDefault="00E42D02" w:rsidP="000678CA">
            <w:pPr>
              <w:pStyle w:val="ListParagraph"/>
              <w:ind w:left="0" w:firstLine="0"/>
              <w:jc w:val="center"/>
              <w:rPr>
                <w:rFonts w:cs="MV Boli"/>
              </w:rPr>
            </w:pPr>
            <w:r>
              <w:rPr>
                <w:rFonts w:hint="cs"/>
                <w:noProof/>
                <w:color w:val="FF0000"/>
                <w:sz w:val="28"/>
                <w:szCs w:val="28"/>
                <w:rtl/>
                <w:lang w:val="dv-MV" w:bidi="dv-MV"/>
              </w:rPr>
              <w:drawing>
                <wp:anchor distT="0" distB="0" distL="114300" distR="114300" simplePos="0" relativeHeight="251658240" behindDoc="1" locked="0" layoutInCell="1" allowOverlap="1" wp14:anchorId="3AB97AEE" wp14:editId="740DEE97">
                  <wp:simplePos x="0" y="0"/>
                  <wp:positionH relativeFrom="column">
                    <wp:posOffset>1817209</wp:posOffset>
                  </wp:positionH>
                  <wp:positionV relativeFrom="paragraph">
                    <wp:posOffset>502209</wp:posOffset>
                  </wp:positionV>
                  <wp:extent cx="1064525" cy="1028439"/>
                  <wp:effectExtent l="0" t="0" r="2540" b="635"/>
                  <wp:wrapNone/>
                  <wp:docPr id="137807658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78076587" name="Picture 1378076587"/>
                          <pic:cNvPicPr/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4525" cy="10284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cs="MV Boli"/>
              </w:rPr>
              <w:t>Range of MVR 31,000 - 31,500 MVR</w:t>
            </w:r>
          </w:p>
        </w:tc>
      </w:tr>
    </w:tbl>
    <w:p w14:paraId="70A351F4" w14:textId="0B442948" w:rsidR="003C651B" w:rsidRPr="00771999" w:rsidRDefault="003C651B" w:rsidP="00E42D02">
      <w:pPr>
        <w:tabs>
          <w:tab w:val="center" w:pos="7560"/>
        </w:tabs>
        <w:spacing w:line="360" w:lineRule="auto"/>
        <w:ind w:right="29"/>
        <w:jc w:val="both"/>
        <w:rPr>
          <w:rFonts w:ascii="Times New Roman" w:hAnsi="Times New Roman" w:cs="Times New Roman"/>
          <w:color w:val="000000"/>
          <w:sz w:val="26"/>
          <w:szCs w:val="26"/>
        </w:rPr>
      </w:pPr>
    </w:p>
    <w:p w14:paraId="448C01BD" w14:textId="77777777" w:rsidR="008C5CD0" w:rsidRPr="00771999" w:rsidRDefault="008C5CD0" w:rsidP="002B71F6">
      <w:pPr>
        <w:spacing w:after="0" w:line="240" w:lineRule="auto"/>
        <w:rPr>
          <w:color w:val="FF0000"/>
          <w:sz w:val="26"/>
          <w:szCs w:val="26"/>
        </w:rPr>
      </w:pPr>
    </w:p>
    <w:p w14:paraId="4A2B927E" w14:textId="4D5E9136" w:rsidR="03A55A0F" w:rsidRPr="00AD26CA" w:rsidRDefault="03A55A0F" w:rsidP="00AD26CA">
      <w:pPr>
        <w:rPr>
          <w:rFonts w:hint="cs"/>
          <w:color w:val="FF0000"/>
          <w:sz w:val="28"/>
          <w:szCs w:val="28"/>
          <w:rtl/>
          <w:lang w:bidi="dv-MV"/>
        </w:rPr>
      </w:pPr>
    </w:p>
    <w:sectPr w:rsidR="03A55A0F" w:rsidRPr="00AD26CA" w:rsidSect="00220318">
      <w:footerReference w:type="default" r:id="rId15"/>
      <w:pgSz w:w="11907" w:h="16839"/>
      <w:pgMar w:top="1440" w:right="1296" w:bottom="259" w:left="1440" w:header="144" w:footer="331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B35177" w14:textId="77777777" w:rsidR="004A4BDB" w:rsidRDefault="004A4BDB">
      <w:pPr>
        <w:spacing w:after="0" w:line="240" w:lineRule="auto"/>
      </w:pPr>
      <w:r>
        <w:separator/>
      </w:r>
    </w:p>
  </w:endnote>
  <w:endnote w:type="continuationSeparator" w:id="0">
    <w:p w14:paraId="6A6ADFDB" w14:textId="77777777" w:rsidR="004A4BDB" w:rsidRDefault="004A4BD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Faruma">
    <w:panose1 w:val="02000500030200090000"/>
    <w:charset w:val="00"/>
    <w:family w:val="auto"/>
    <w:pitch w:val="variable"/>
    <w:sig w:usb0="00000003" w:usb1="00000000" w:usb2="000001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_Bismillah">
    <w:altName w:val="Calibri"/>
    <w:charset w:val="00"/>
    <w:family w:val="auto"/>
    <w:pitch w:val="variable"/>
    <w:sig w:usb0="00000003" w:usb1="00000000" w:usb2="00000000" w:usb3="00000000" w:csb0="00000001" w:csb1="00000000"/>
  </w:font>
  <w:font w:name="MV Boli">
    <w:panose1 w:val="02000500030200090000"/>
    <w:charset w:val="00"/>
    <w:family w:val="auto"/>
    <w:pitch w:val="variable"/>
    <w:sig w:usb0="00000003" w:usb1="00000000" w:usb2="00000100" w:usb3="00000000" w:csb0="00000001" w:csb1="00000000"/>
  </w:font>
  <w:font w:name="A_Bismillah F"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bidiVisual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12"/>
      <w:gridCol w:w="2877"/>
      <w:gridCol w:w="3482"/>
    </w:tblGrid>
    <w:tr w:rsidR="00500E0C" w:rsidRPr="00CB693D" w14:paraId="06509351" w14:textId="77777777" w:rsidTr="00CB693D">
      <w:trPr>
        <w:trHeight w:val="170"/>
      </w:trPr>
      <w:tc>
        <w:tcPr>
          <w:tcW w:w="2996" w:type="dxa"/>
          <w:tcBorders>
            <w:top w:val="single" w:sz="4" w:space="0" w:color="auto"/>
          </w:tcBorders>
          <w:vAlign w:val="center"/>
        </w:tcPr>
        <w:p w14:paraId="1D4CEF6B" w14:textId="77777777" w:rsidR="00500E0C" w:rsidRPr="00CB693D" w:rsidRDefault="00500E0C" w:rsidP="00E7221C">
          <w:pPr>
            <w:pStyle w:val="Footer"/>
            <w:tabs>
              <w:tab w:val="right" w:pos="9450"/>
            </w:tabs>
            <w:ind w:right="-30"/>
            <w:jc w:val="right"/>
            <w:rPr>
              <w:rFonts w:asciiTheme="minorHAnsi" w:hAnsiTheme="minorHAnsi" w:cs="Faruma"/>
              <w:sz w:val="16"/>
              <w:szCs w:val="16"/>
              <w:rtl/>
            </w:rPr>
          </w:pPr>
          <w:r w:rsidRPr="00CB693D">
            <w:rPr>
              <w:rFonts w:asciiTheme="minorHAnsi" w:hAnsiTheme="minorHAnsi" w:cs="Faruma"/>
              <w:sz w:val="16"/>
              <w:szCs w:val="16"/>
            </w:rPr>
            <w:t xml:space="preserve">Tel: </w:t>
          </w:r>
          <w:r w:rsidR="002F6BCD" w:rsidRPr="00CB693D">
            <w:rPr>
              <w:rFonts w:asciiTheme="minorHAnsi" w:hAnsiTheme="minorHAnsi" w:cs="Faruma"/>
              <w:sz w:val="16"/>
              <w:szCs w:val="16"/>
            </w:rPr>
            <w:t>3328887</w:t>
          </w:r>
        </w:p>
      </w:tc>
      <w:tc>
        <w:tcPr>
          <w:tcW w:w="2997" w:type="dxa"/>
          <w:tcBorders>
            <w:top w:val="single" w:sz="4" w:space="0" w:color="auto"/>
          </w:tcBorders>
          <w:vAlign w:val="center"/>
        </w:tcPr>
        <w:p w14:paraId="2B89ABBF" w14:textId="77777777" w:rsidR="00500E0C" w:rsidRPr="00CB693D" w:rsidRDefault="00500E0C" w:rsidP="004A4BDB">
          <w:pPr>
            <w:pStyle w:val="Footer"/>
            <w:tabs>
              <w:tab w:val="right" w:pos="9450"/>
            </w:tabs>
            <w:rPr>
              <w:rFonts w:asciiTheme="minorHAnsi" w:hAnsiTheme="minorHAnsi" w:cs="Faruma"/>
              <w:sz w:val="16"/>
              <w:szCs w:val="16"/>
              <w:rtl/>
            </w:rPr>
          </w:pPr>
          <w:r w:rsidRPr="00CB693D">
            <w:rPr>
              <w:rFonts w:asciiTheme="minorHAnsi" w:hAnsiTheme="minorHAnsi" w:cs="Faruma"/>
              <w:sz w:val="16"/>
              <w:szCs w:val="16"/>
            </w:rPr>
            <w:t>Website: health.gov.mv</w:t>
          </w:r>
        </w:p>
      </w:tc>
      <w:tc>
        <w:tcPr>
          <w:tcW w:w="3716" w:type="dxa"/>
          <w:tcBorders>
            <w:top w:val="single" w:sz="4" w:space="0" w:color="auto"/>
          </w:tcBorders>
          <w:vAlign w:val="center"/>
        </w:tcPr>
        <w:p w14:paraId="5B8E89FD" w14:textId="77777777" w:rsidR="00500E0C" w:rsidRPr="00CB693D" w:rsidRDefault="003D7237" w:rsidP="00E7221C">
          <w:pPr>
            <w:pStyle w:val="Footer"/>
            <w:tabs>
              <w:tab w:val="right" w:pos="9450"/>
            </w:tabs>
            <w:rPr>
              <w:rFonts w:asciiTheme="minorHAnsi" w:hAnsiTheme="minorHAnsi" w:cs="Faruma"/>
              <w:sz w:val="16"/>
              <w:szCs w:val="16"/>
              <w:rtl/>
            </w:rPr>
          </w:pPr>
          <w:proofErr w:type="spellStart"/>
          <w:r w:rsidRPr="00CB693D">
            <w:rPr>
              <w:rFonts w:asciiTheme="minorHAnsi" w:hAnsiTheme="minorHAnsi" w:cs="Faruma"/>
              <w:sz w:val="16"/>
              <w:szCs w:val="16"/>
            </w:rPr>
            <w:t>Roashanee</w:t>
          </w:r>
          <w:proofErr w:type="spellEnd"/>
          <w:r w:rsidRPr="00CB693D">
            <w:rPr>
              <w:rFonts w:asciiTheme="minorHAnsi" w:hAnsiTheme="minorHAnsi" w:cs="Faruma"/>
              <w:sz w:val="16"/>
              <w:szCs w:val="16"/>
            </w:rPr>
            <w:t xml:space="preserve"> Building,</w:t>
          </w:r>
        </w:p>
      </w:tc>
    </w:tr>
    <w:tr w:rsidR="00500E0C" w14:paraId="4DAFD27A" w14:textId="77777777" w:rsidTr="00CB693D">
      <w:trPr>
        <w:trHeight w:val="68"/>
      </w:trPr>
      <w:tc>
        <w:tcPr>
          <w:tcW w:w="2996" w:type="dxa"/>
          <w:vAlign w:val="center"/>
        </w:tcPr>
        <w:p w14:paraId="5C304D2F" w14:textId="77777777" w:rsidR="00500E0C" w:rsidRPr="00CB693D" w:rsidRDefault="0022420C" w:rsidP="00E7221C">
          <w:pPr>
            <w:pStyle w:val="Footer"/>
            <w:tabs>
              <w:tab w:val="right" w:pos="9450"/>
            </w:tabs>
            <w:ind w:right="-30"/>
            <w:jc w:val="right"/>
            <w:rPr>
              <w:rFonts w:asciiTheme="minorHAnsi" w:hAnsiTheme="minorHAnsi" w:cs="Faruma"/>
              <w:sz w:val="16"/>
              <w:szCs w:val="16"/>
              <w:rtl/>
            </w:rPr>
          </w:pPr>
          <w:r w:rsidRPr="00CB693D">
            <w:rPr>
              <w:rFonts w:asciiTheme="minorHAnsi" w:hAnsiTheme="minorHAnsi" w:cs="Faruma"/>
              <w:sz w:val="16"/>
              <w:szCs w:val="16"/>
            </w:rPr>
            <w:t xml:space="preserve">Page </w:t>
          </w:r>
          <w:r w:rsidR="003B3C89" w:rsidRPr="00CB693D">
            <w:rPr>
              <w:rFonts w:asciiTheme="minorHAnsi" w:hAnsiTheme="minorHAnsi" w:cs="Faruma"/>
              <w:sz w:val="16"/>
              <w:szCs w:val="16"/>
            </w:rPr>
            <w:t xml:space="preserve">| </w:t>
          </w:r>
          <w:r w:rsidR="003B3C89" w:rsidRPr="00CB693D">
            <w:rPr>
              <w:rFonts w:asciiTheme="minorHAnsi" w:hAnsiTheme="minorHAnsi"/>
              <w:sz w:val="16"/>
              <w:szCs w:val="16"/>
            </w:rPr>
            <w:fldChar w:fldCharType="begin"/>
          </w:r>
          <w:r w:rsidR="003B3C89" w:rsidRPr="00CB693D">
            <w:rPr>
              <w:rFonts w:asciiTheme="minorHAnsi" w:hAnsiTheme="minorHAnsi"/>
              <w:sz w:val="16"/>
              <w:szCs w:val="16"/>
            </w:rPr>
            <w:instrText xml:space="preserve"> PAGE   \* MERGEFORMAT </w:instrText>
          </w:r>
          <w:r w:rsidR="003B3C89" w:rsidRPr="00CB693D">
            <w:rPr>
              <w:rFonts w:asciiTheme="minorHAnsi" w:hAnsiTheme="minorHAnsi"/>
              <w:sz w:val="16"/>
              <w:szCs w:val="16"/>
            </w:rPr>
            <w:fldChar w:fldCharType="separate"/>
          </w:r>
          <w:r w:rsidR="003B3C89" w:rsidRPr="00CB693D">
            <w:rPr>
              <w:rFonts w:asciiTheme="minorHAnsi" w:hAnsiTheme="minorHAnsi"/>
              <w:noProof/>
              <w:sz w:val="16"/>
              <w:szCs w:val="16"/>
            </w:rPr>
            <w:t>1</w:t>
          </w:r>
          <w:r w:rsidR="003B3C89" w:rsidRPr="00CB693D">
            <w:rPr>
              <w:rFonts w:asciiTheme="minorHAnsi" w:hAnsiTheme="minorHAnsi"/>
              <w:noProof/>
              <w:sz w:val="16"/>
              <w:szCs w:val="16"/>
            </w:rPr>
            <w:fldChar w:fldCharType="end"/>
          </w:r>
        </w:p>
      </w:tc>
      <w:tc>
        <w:tcPr>
          <w:tcW w:w="2997" w:type="dxa"/>
          <w:vAlign w:val="center"/>
        </w:tcPr>
        <w:p w14:paraId="440DFE35" w14:textId="5D72A658" w:rsidR="00500E0C" w:rsidRPr="00CB693D" w:rsidRDefault="00500E0C" w:rsidP="004A4BDB">
          <w:pPr>
            <w:pStyle w:val="Footer"/>
            <w:tabs>
              <w:tab w:val="right" w:pos="9450"/>
            </w:tabs>
            <w:rPr>
              <w:rFonts w:asciiTheme="minorHAnsi" w:hAnsiTheme="minorHAnsi" w:cs="Faruma"/>
              <w:sz w:val="16"/>
              <w:szCs w:val="16"/>
              <w:rtl/>
            </w:rPr>
          </w:pPr>
          <w:r w:rsidRPr="00CB693D">
            <w:rPr>
              <w:rFonts w:asciiTheme="minorHAnsi" w:hAnsiTheme="minorHAnsi" w:cs="Faruma"/>
              <w:sz w:val="16"/>
              <w:szCs w:val="16"/>
            </w:rPr>
            <w:t xml:space="preserve">Email: </w:t>
          </w:r>
          <w:r w:rsidR="004A4BDB">
            <w:rPr>
              <w:rFonts w:asciiTheme="minorHAnsi" w:hAnsiTheme="minorHAnsi" w:cs="Faruma"/>
              <w:sz w:val="16"/>
              <w:szCs w:val="16"/>
            </w:rPr>
            <w:t>info</w:t>
          </w:r>
          <w:r w:rsidRPr="00CB693D">
            <w:rPr>
              <w:rFonts w:asciiTheme="minorHAnsi" w:hAnsiTheme="minorHAnsi" w:cs="Faruma"/>
              <w:sz w:val="16"/>
              <w:szCs w:val="16"/>
            </w:rPr>
            <w:t>@health.gov.mv</w:t>
          </w:r>
        </w:p>
      </w:tc>
      <w:tc>
        <w:tcPr>
          <w:tcW w:w="3716" w:type="dxa"/>
          <w:vAlign w:val="center"/>
        </w:tcPr>
        <w:p w14:paraId="67DE13F0" w14:textId="77777777" w:rsidR="00500E0C" w:rsidRPr="00AF6803" w:rsidRDefault="003D7237" w:rsidP="00E7221C">
          <w:pPr>
            <w:pStyle w:val="Footer"/>
            <w:tabs>
              <w:tab w:val="right" w:pos="9450"/>
            </w:tabs>
            <w:rPr>
              <w:rFonts w:asciiTheme="minorHAnsi" w:hAnsiTheme="minorHAnsi" w:cs="Faruma"/>
              <w:sz w:val="16"/>
              <w:szCs w:val="16"/>
              <w:rtl/>
            </w:rPr>
          </w:pPr>
          <w:proofErr w:type="spellStart"/>
          <w:r w:rsidRPr="00CB693D">
            <w:rPr>
              <w:rFonts w:asciiTheme="minorHAnsi" w:hAnsiTheme="minorHAnsi" w:cs="Faruma"/>
              <w:sz w:val="16"/>
              <w:szCs w:val="16"/>
            </w:rPr>
            <w:t>Sosun</w:t>
          </w:r>
          <w:proofErr w:type="spellEnd"/>
          <w:r w:rsidRPr="00CB693D">
            <w:rPr>
              <w:rFonts w:asciiTheme="minorHAnsi" w:hAnsiTheme="minorHAnsi" w:cs="Faruma"/>
              <w:sz w:val="16"/>
              <w:szCs w:val="16"/>
            </w:rPr>
            <w:t xml:space="preserve"> Magu, Male’, Rep. of Maldives</w:t>
          </w:r>
        </w:p>
      </w:tc>
    </w:tr>
  </w:tbl>
  <w:p w14:paraId="6D2A688F" w14:textId="77777777" w:rsidR="008C5CD0" w:rsidRPr="00A26CEA" w:rsidRDefault="008C5CD0" w:rsidP="00A26CE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7BF5AB" w14:textId="77777777" w:rsidR="004A4BDB" w:rsidRDefault="004A4BDB">
      <w:pPr>
        <w:spacing w:after="0" w:line="240" w:lineRule="auto"/>
      </w:pPr>
      <w:r>
        <w:separator/>
      </w:r>
    </w:p>
  </w:footnote>
  <w:footnote w:type="continuationSeparator" w:id="0">
    <w:p w14:paraId="2014E913" w14:textId="77777777" w:rsidR="004A4BDB" w:rsidRDefault="004A4BD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9525E1"/>
    <w:multiLevelType w:val="hybridMultilevel"/>
    <w:tmpl w:val="856E3E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727982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4BDB"/>
    <w:rsid w:val="00021AB3"/>
    <w:rsid w:val="0003105E"/>
    <w:rsid w:val="00043CD7"/>
    <w:rsid w:val="00061248"/>
    <w:rsid w:val="00066E9C"/>
    <w:rsid w:val="000701F9"/>
    <w:rsid w:val="000D2915"/>
    <w:rsid w:val="00103904"/>
    <w:rsid w:val="00117B67"/>
    <w:rsid w:val="0012798C"/>
    <w:rsid w:val="001379F8"/>
    <w:rsid w:val="0014050C"/>
    <w:rsid w:val="001531A9"/>
    <w:rsid w:val="0018548A"/>
    <w:rsid w:val="00195F36"/>
    <w:rsid w:val="00220318"/>
    <w:rsid w:val="0022420C"/>
    <w:rsid w:val="002324AE"/>
    <w:rsid w:val="00283505"/>
    <w:rsid w:val="002B71F6"/>
    <w:rsid w:val="002C7015"/>
    <w:rsid w:val="002C720F"/>
    <w:rsid w:val="002E2B0F"/>
    <w:rsid w:val="002F6BCD"/>
    <w:rsid w:val="003178EA"/>
    <w:rsid w:val="003230B2"/>
    <w:rsid w:val="00340E13"/>
    <w:rsid w:val="00344ECB"/>
    <w:rsid w:val="003B3C89"/>
    <w:rsid w:val="003C651B"/>
    <w:rsid w:val="003D7237"/>
    <w:rsid w:val="00457328"/>
    <w:rsid w:val="00465753"/>
    <w:rsid w:val="004A4BDB"/>
    <w:rsid w:val="004B775C"/>
    <w:rsid w:val="004C5DF3"/>
    <w:rsid w:val="004E0E57"/>
    <w:rsid w:val="004F2052"/>
    <w:rsid w:val="004F28A5"/>
    <w:rsid w:val="004F5B6C"/>
    <w:rsid w:val="00500E0C"/>
    <w:rsid w:val="00516ECB"/>
    <w:rsid w:val="00525DC0"/>
    <w:rsid w:val="00541DD2"/>
    <w:rsid w:val="005C626B"/>
    <w:rsid w:val="005F1DA4"/>
    <w:rsid w:val="00603DD5"/>
    <w:rsid w:val="0062043F"/>
    <w:rsid w:val="006A3CB8"/>
    <w:rsid w:val="006C520B"/>
    <w:rsid w:val="006D468E"/>
    <w:rsid w:val="006F477E"/>
    <w:rsid w:val="007040BF"/>
    <w:rsid w:val="00712CAE"/>
    <w:rsid w:val="0076255B"/>
    <w:rsid w:val="00764B74"/>
    <w:rsid w:val="00771999"/>
    <w:rsid w:val="007A1B75"/>
    <w:rsid w:val="007A226F"/>
    <w:rsid w:val="008172AE"/>
    <w:rsid w:val="008521F1"/>
    <w:rsid w:val="00860096"/>
    <w:rsid w:val="00861BB4"/>
    <w:rsid w:val="008A1A98"/>
    <w:rsid w:val="008A7BFC"/>
    <w:rsid w:val="008C5CD0"/>
    <w:rsid w:val="0090615E"/>
    <w:rsid w:val="00940AB4"/>
    <w:rsid w:val="00940B57"/>
    <w:rsid w:val="009A4F08"/>
    <w:rsid w:val="009C7978"/>
    <w:rsid w:val="00A26CEA"/>
    <w:rsid w:val="00A65402"/>
    <w:rsid w:val="00A70307"/>
    <w:rsid w:val="00A7456F"/>
    <w:rsid w:val="00A829F1"/>
    <w:rsid w:val="00AA54BA"/>
    <w:rsid w:val="00AD26CA"/>
    <w:rsid w:val="00AF6803"/>
    <w:rsid w:val="00B105E5"/>
    <w:rsid w:val="00B20426"/>
    <w:rsid w:val="00B469D2"/>
    <w:rsid w:val="00B64054"/>
    <w:rsid w:val="00BA1AB6"/>
    <w:rsid w:val="00BD3041"/>
    <w:rsid w:val="00BD7164"/>
    <w:rsid w:val="00BE4ABD"/>
    <w:rsid w:val="00BE7FDD"/>
    <w:rsid w:val="00C36AB4"/>
    <w:rsid w:val="00C37C18"/>
    <w:rsid w:val="00C50B2B"/>
    <w:rsid w:val="00C773AA"/>
    <w:rsid w:val="00CB693D"/>
    <w:rsid w:val="00D04CAE"/>
    <w:rsid w:val="00D952BA"/>
    <w:rsid w:val="00DD155F"/>
    <w:rsid w:val="00E16893"/>
    <w:rsid w:val="00E42D02"/>
    <w:rsid w:val="00E5641A"/>
    <w:rsid w:val="00E568C0"/>
    <w:rsid w:val="00E7221C"/>
    <w:rsid w:val="00E804BE"/>
    <w:rsid w:val="00E82304"/>
    <w:rsid w:val="00E907E2"/>
    <w:rsid w:val="00EA29EE"/>
    <w:rsid w:val="00EA379F"/>
    <w:rsid w:val="00EB1C5E"/>
    <w:rsid w:val="00EC3006"/>
    <w:rsid w:val="00F03E65"/>
    <w:rsid w:val="00F06F30"/>
    <w:rsid w:val="00F10118"/>
    <w:rsid w:val="00F200CA"/>
    <w:rsid w:val="00F33739"/>
    <w:rsid w:val="00F868E7"/>
    <w:rsid w:val="00FB0795"/>
    <w:rsid w:val="03A55A0F"/>
    <w:rsid w:val="0C6DC22A"/>
    <w:rsid w:val="78497A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17F8D3D"/>
  <w15:docId w15:val="{305F82D1-5658-45FC-99B2-F5317EC284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Faruma" w:eastAsia="Faruma" w:hAnsi="Faruma" w:cs="Faruma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2CAE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Header">
    <w:name w:val="header"/>
    <w:basedOn w:val="Normal"/>
    <w:link w:val="HeaderChar"/>
    <w:uiPriority w:val="99"/>
    <w:unhideWhenUsed/>
    <w:rsid w:val="00A745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7456F"/>
  </w:style>
  <w:style w:type="paragraph" w:styleId="Footer">
    <w:name w:val="footer"/>
    <w:basedOn w:val="Normal"/>
    <w:link w:val="FooterChar"/>
    <w:uiPriority w:val="99"/>
    <w:unhideWhenUsed/>
    <w:rsid w:val="00A745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7456F"/>
  </w:style>
  <w:style w:type="table" w:styleId="TableGrid">
    <w:name w:val="Table Grid"/>
    <w:basedOn w:val="TableNormal"/>
    <w:rsid w:val="00603DD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12798C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E42D02"/>
    <w:pPr>
      <w:ind w:left="720" w:hanging="360"/>
      <w:contextualSpacing/>
    </w:pPr>
    <w:rPr>
      <w:rFonts w:ascii="Calibri" w:eastAsia="Calibri" w:hAnsi="Calibri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9254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fathimathlaila\Downloads\60_EnglishLetterTemplate%20(1)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7e1565fe-491a-4b0c-8ac0-730e967d8dcf" xsi:nil="true"/>
    <lcf76f155ced4ddcb4097134ff3c332f xmlns="fb731e9d-5637-44d8-8895-1091b875c833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493F5385765F840BB57D0D6A4748703" ma:contentTypeVersion="14" ma:contentTypeDescription="Create a new document." ma:contentTypeScope="" ma:versionID="1c6e05e53b4594592ffec53d2d4dce83">
  <xsd:schema xmlns:xsd="http://www.w3.org/2001/XMLSchema" xmlns:xs="http://www.w3.org/2001/XMLSchema" xmlns:p="http://schemas.microsoft.com/office/2006/metadata/properties" xmlns:ns2="fb731e9d-5637-44d8-8895-1091b875c833" xmlns:ns3="7e1565fe-491a-4b0c-8ac0-730e967d8dcf" targetNamespace="http://schemas.microsoft.com/office/2006/metadata/properties" ma:root="true" ma:fieldsID="adf575634ecf4e032038c1de72012bc0" ns2:_="" ns3:_="">
    <xsd:import namespace="fb731e9d-5637-44d8-8895-1091b875c833"/>
    <xsd:import namespace="7e1565fe-491a-4b0c-8ac0-730e967d8dc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b731e9d-5637-44d8-8895-1091b875c83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5b936913-2be3-4241-bc17-813e0d3c391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e1565fe-491a-4b0c-8ac0-730e967d8dcf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2b46310a-70be-4084-8938-4928635eab46}" ma:internalName="TaxCatchAll" ma:showField="CatchAllData" ma:web="7e1565fe-491a-4b0c-8ac0-730e967d8dc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515CFC9-C5DB-4A7B-966A-391C004539DE}">
  <ds:schemaRefs>
    <ds:schemaRef ds:uri="http://schemas.microsoft.com/office/2006/metadata/properties"/>
    <ds:schemaRef ds:uri="http://schemas.microsoft.com/office/infopath/2007/PartnerControls"/>
    <ds:schemaRef ds:uri="7e1565fe-491a-4b0c-8ac0-730e967d8dcf"/>
    <ds:schemaRef ds:uri="fb731e9d-5637-44d8-8895-1091b875c833"/>
  </ds:schemaRefs>
</ds:datastoreItem>
</file>

<file path=customXml/itemProps2.xml><?xml version="1.0" encoding="utf-8"?>
<ds:datastoreItem xmlns:ds="http://schemas.openxmlformats.org/officeDocument/2006/customXml" ds:itemID="{413CCB98-DAAC-4022-9FA8-3B0D93D815C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b731e9d-5637-44d8-8895-1091b875c833"/>
    <ds:schemaRef ds:uri="7e1565fe-491a-4b0c-8ac0-730e967d8dc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F84FF122-249E-4071-9C3B-DEFC605805D3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24B854CC-27E3-4193-A314-57EAC20C9378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60_EnglishLetterTemplate (1)</Template>
  <TotalTime>8</TotalTime>
  <Pages>2</Pages>
  <Words>256</Words>
  <Characters>1362</Characters>
  <Application>Microsoft Office Word</Application>
  <DocSecurity>0</DocSecurity>
  <Lines>85</Lines>
  <Paragraphs>30</Paragraphs>
  <ScaleCrop>false</ScaleCrop>
  <Company/>
  <LinksUpToDate>false</LinksUpToDate>
  <CharactersWithSpaces>1588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Fathimath Laila</dc:creator>
  <cp:lastModifiedBy>Aseela Fahmee</cp:lastModifiedBy>
  <cp:revision>3</cp:revision>
  <cp:lastPrinted>2025-08-02T10:20:00Z</cp:lastPrinted>
  <dcterms:created xsi:type="dcterms:W3CDTF">2025-09-18T10:37:00Z</dcterms:created>
  <dcterms:modified xsi:type="dcterms:W3CDTF">2025-09-18T10:44:00Z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2024-08-20T05:10:15Z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ca556711-a451-4d5e-aed6-859cbe70e517</vt:lpwstr>
  </property>
  <property fmtid="{D5CDD505-2E9C-101B-9397-08002B2CF9AE}" pid="7" name="MSIP_Label_defa4170-0d19-0005-0004-bc88714345d2_ActionId">
    <vt:lpwstr>4b15c240-ea81-4b9e-843b-8bc1a5bd757a</vt:lpwstr>
  </property>
  <property fmtid="{D5CDD505-2E9C-101B-9397-08002B2CF9AE}" pid="8" name="MSIP_Label_defa4170-0d19-0005-0004-bc88714345d2_ContentBits">
    <vt:lpwstr>0</vt:lpwstr>
  </property>
  <property fmtid="{D5CDD505-2E9C-101B-9397-08002B2CF9AE}" pid="9" name="ContentTypeId">
    <vt:lpwstr>0x010100D493F5385765F840BB57D0D6A4748703</vt:lpwstr>
  </property>
  <property fmtid="{D5CDD505-2E9C-101B-9397-08002B2CF9AE}" pid="10" name="MediaServiceImageTags">
    <vt:lpwstr/>
  </property>
</Properties>
</file>